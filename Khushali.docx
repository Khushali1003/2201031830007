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40DA79E" wp14:editId="5E5DC57D">
                      <wp:extent cx="1861457" cy="1810385"/>
                      <wp:effectExtent l="0" t="0" r="5715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1457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40DA79E" id="Oval 3" o:spid="_x0000_s1026" alt="woman's headshot" style="width:146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" stroked="f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84174A" w:rsidRDefault="0084174A" w:rsidP="00310F17">
            <w:pPr>
              <w:pStyle w:val="Title"/>
            </w:pPr>
            <w:r>
              <w:t xml:space="preserve">Name: </w:t>
            </w:r>
            <w:proofErr w:type="spellStart"/>
            <w:r>
              <w:t>Khushali</w:t>
            </w:r>
            <w:proofErr w:type="spellEnd"/>
            <w:r>
              <w:t xml:space="preserve"> Prasad</w:t>
            </w:r>
          </w:p>
          <w:p w:rsidR="0084174A" w:rsidRPr="0084174A" w:rsidRDefault="0084174A" w:rsidP="0084174A">
            <w:pPr>
              <w:rPr>
                <w:rFonts w:asciiTheme="majorHAnsi" w:hAnsiTheme="majorHAnsi"/>
                <w:b/>
                <w:color w:val="005595" w:themeColor="accent2" w:themeShade="BF"/>
                <w:sz w:val="48"/>
                <w:szCs w:val="48"/>
              </w:rPr>
            </w:pPr>
            <w:r>
              <w:rPr>
                <w:rFonts w:asciiTheme="majorHAnsi" w:hAnsiTheme="majorHAnsi"/>
                <w:b/>
                <w:color w:val="005595" w:themeColor="accent2" w:themeShade="BF"/>
                <w:sz w:val="48"/>
                <w:szCs w:val="48"/>
              </w:rPr>
              <w:t>DOB: 10’ November’2003</w:t>
            </w:r>
          </w:p>
          <w:p w:rsidR="0084174A" w:rsidRPr="0084174A" w:rsidRDefault="0084174A" w:rsidP="0084174A"/>
          <w:p w:rsidR="003D1B71" w:rsidRDefault="0084174A" w:rsidP="00310F17">
            <w:pPr>
              <w:pStyle w:val="Title"/>
            </w:pPr>
            <w:r>
              <w:t>Gender:  Female</w:t>
            </w:r>
            <w:r w:rsidR="003D1B71" w:rsidRPr="00310F17">
              <w:br/>
            </w:r>
          </w:p>
          <w:p w:rsidR="0084174A" w:rsidRPr="0084174A" w:rsidRDefault="0084174A" w:rsidP="0084174A">
            <w:pPr>
              <w:rPr>
                <w:b/>
                <w:color w:val="4A6EE2" w:themeColor="accent3" w:themeTint="80"/>
                <w:sz w:val="24"/>
                <w:szCs w:val="24"/>
                <w:u w:val="single"/>
              </w:rPr>
            </w:pPr>
            <w:r w:rsidRPr="0084174A">
              <w:rPr>
                <w:b/>
                <w:color w:val="4A6EE2" w:themeColor="accent3" w:themeTint="80"/>
                <w:sz w:val="24"/>
                <w:szCs w:val="24"/>
                <w:u w:val="single"/>
              </w:rPr>
              <w:t>Objective</w:t>
            </w:r>
          </w:p>
          <w:p w:rsidR="0084174A" w:rsidRPr="0084174A" w:rsidRDefault="00A70E07" w:rsidP="0084174A">
            <w:pPr>
              <w:rPr>
                <w:b/>
                <w:u w:val="single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Looking for a challenging career in the field of computer science which provides me a platform to present my theoretical and practical knowledge and develop my experimental and research skills and extend myself to higher work in the field of my technical interests.</w:t>
            </w:r>
          </w:p>
        </w:tc>
      </w:tr>
      <w:tr w:rsidR="0084174A" w:rsidTr="006C40B3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84174A" w:rsidRDefault="0084174A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84174A" w:rsidRDefault="0084174A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</w:tcPr>
          <w:sdt>
            <w:sdtPr>
              <w:rPr>
                <w:rFonts w:ascii="Calibri" w:hAnsi="Calibri" w:cs="Calibri"/>
                <w:color w:val="0072C7"/>
                <w:sz w:val="22"/>
              </w:rPr>
              <w:id w:val="-1554227259"/>
              <w:placeholder>
                <w:docPart w:val="136A7A766C2E49ECAEB102B635427493"/>
              </w:placeholder>
              <w:temporary/>
              <w:showingPlcHdr/>
              <w15:appearance w15:val="hidden"/>
            </w:sdtPr>
            <w:sdtContent>
              <w:p w:rsidR="0084174A" w:rsidRPr="0084174A" w:rsidRDefault="0084174A" w:rsidP="00AC6C7E">
                <w:pPr>
                  <w:pStyle w:val="Heading2"/>
                  <w:rPr>
                    <w:rFonts w:ascii="Calibri" w:hAnsi="Calibri" w:cs="Calibri"/>
                    <w:color w:val="0072C7"/>
                    <w:sz w:val="22"/>
                  </w:rPr>
                </w:pPr>
                <w:r w:rsidRPr="0084174A">
                  <w:rPr>
                    <w:szCs w:val="24"/>
                  </w:rPr>
                  <w:t>Education</w:t>
                </w:r>
              </w:p>
            </w:sdtContent>
          </w:sdt>
          <w:p w:rsidR="0084174A" w:rsidRPr="0084174A" w:rsidRDefault="00A70E07" w:rsidP="00353B60">
            <w:pPr>
              <w:pStyle w:val="SchoolName"/>
            </w:pPr>
            <w:r>
              <w:t xml:space="preserve">Bachelor of Technology- </w:t>
            </w:r>
            <w:r w:rsidR="0084174A">
              <w:t xml:space="preserve">Computer </w:t>
            </w:r>
            <w:r>
              <w:t>S</w:t>
            </w:r>
            <w:r w:rsidR="0084174A">
              <w:t xml:space="preserve">cience </w:t>
            </w:r>
            <w:r>
              <w:t>Engineering (2026)</w:t>
            </w:r>
          </w:p>
          <w:p w:rsidR="0084174A" w:rsidRPr="0084174A" w:rsidRDefault="00A70E07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Silver Oak College of </w:t>
            </w:r>
            <w:proofErr w:type="spellStart"/>
            <w:proofErr w:type="gramStart"/>
            <w:r>
              <w:rPr>
                <w:rFonts w:ascii="Calibri" w:hAnsi="Calibri" w:cs="Calibri"/>
              </w:rPr>
              <w:t>Technology,Ahmedabad</w:t>
            </w:r>
            <w:proofErr w:type="spellEnd"/>
            <w:proofErr w:type="gramEnd"/>
          </w:p>
          <w:p w:rsidR="0084174A" w:rsidRPr="0084174A" w:rsidRDefault="0084174A" w:rsidP="00AC6C7E">
            <w:pPr>
              <w:pStyle w:val="Heading2"/>
              <w:rPr>
                <w:rFonts w:ascii="Calibri" w:hAnsi="Calibri" w:cs="Calibri"/>
                <w:color w:val="0072C7"/>
                <w:szCs w:val="24"/>
              </w:rPr>
            </w:pPr>
            <w:r w:rsidRPr="0084174A">
              <w:rPr>
                <w:rFonts w:ascii="Calibri" w:hAnsi="Calibri" w:cs="Calibri"/>
                <w:color w:val="0072C7"/>
                <w:szCs w:val="24"/>
              </w:rPr>
              <w:t>Skills</w:t>
            </w:r>
          </w:p>
          <w:p w:rsidR="00A70E07" w:rsidRDefault="00A70E07" w:rsidP="00A70E07">
            <w:pPr>
              <w:pStyle w:val="trt0xe"/>
              <w:numPr>
                <w:ilvl w:val="0"/>
                <w:numId w:val="6"/>
              </w:numPr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Mathematics.</w:t>
            </w:r>
          </w:p>
          <w:p w:rsidR="00A70E07" w:rsidRDefault="00A70E07" w:rsidP="00A70E07">
            <w:pPr>
              <w:pStyle w:val="trt0xe"/>
              <w:numPr>
                <w:ilvl w:val="0"/>
                <w:numId w:val="6"/>
              </w:numPr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Problem-solving.</w:t>
            </w:r>
          </w:p>
          <w:p w:rsidR="00A70E07" w:rsidRDefault="00A70E07" w:rsidP="00A70E07">
            <w:pPr>
              <w:pStyle w:val="trt0xe"/>
              <w:numPr>
                <w:ilvl w:val="0"/>
                <w:numId w:val="6"/>
              </w:numPr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Coding.</w:t>
            </w:r>
          </w:p>
          <w:p w:rsidR="00A70E07" w:rsidRDefault="00A70E07" w:rsidP="00A70E07">
            <w:pPr>
              <w:pStyle w:val="trt0xe"/>
              <w:numPr>
                <w:ilvl w:val="0"/>
                <w:numId w:val="6"/>
              </w:numPr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Experimentation.</w:t>
            </w:r>
          </w:p>
          <w:p w:rsidR="00A70E07" w:rsidRDefault="00A70E07" w:rsidP="00A70E07">
            <w:pPr>
              <w:pStyle w:val="trt0xe"/>
              <w:numPr>
                <w:ilvl w:val="0"/>
                <w:numId w:val="6"/>
              </w:numPr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Computer and technology knowledge.</w:t>
            </w:r>
          </w:p>
          <w:p w:rsidR="00A70E07" w:rsidRDefault="00A70E07" w:rsidP="00A70E07">
            <w:pPr>
              <w:pStyle w:val="trt0xe"/>
              <w:numPr>
                <w:ilvl w:val="0"/>
                <w:numId w:val="6"/>
              </w:numPr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Programming languages.</w:t>
            </w:r>
          </w:p>
          <w:p w:rsidR="00A70E07" w:rsidRDefault="00A70E07" w:rsidP="00A70E07">
            <w:pPr>
              <w:pStyle w:val="trt0xe"/>
              <w:numPr>
                <w:ilvl w:val="0"/>
                <w:numId w:val="6"/>
              </w:numPr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Technical writing.</w:t>
            </w:r>
          </w:p>
          <w:p w:rsidR="00A70E07" w:rsidRDefault="00A70E07" w:rsidP="00A70E07">
            <w:pPr>
              <w:pStyle w:val="trt0xe"/>
              <w:numPr>
                <w:ilvl w:val="0"/>
                <w:numId w:val="6"/>
              </w:numPr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Software development.</w:t>
            </w:r>
          </w:p>
          <w:p w:rsidR="0084174A" w:rsidRPr="0084174A" w:rsidRDefault="0084174A" w:rsidP="00AC6C7E">
            <w:pPr>
              <w:rPr>
                <w:rFonts w:ascii="Calibri" w:hAnsi="Calibri" w:cs="Calibri"/>
              </w:rPr>
            </w:pPr>
          </w:p>
          <w:p w:rsidR="0084174A" w:rsidRPr="0084174A" w:rsidRDefault="00A70E07" w:rsidP="00AC6C7E">
            <w:pPr>
              <w:pStyle w:val="Heading2"/>
              <w:rPr>
                <w:rFonts w:ascii="Calibri" w:hAnsi="Calibri" w:cs="Calibri"/>
                <w:color w:val="0072C7"/>
                <w:sz w:val="22"/>
              </w:rPr>
            </w:pPr>
            <w:r>
              <w:rPr>
                <w:rFonts w:ascii="Calibri" w:hAnsi="Calibri" w:cs="Calibri"/>
                <w:color w:val="0072C7"/>
                <w:sz w:val="22"/>
              </w:rPr>
              <w:lastRenderedPageBreak/>
              <w:t>Area of Interests</w:t>
            </w:r>
          </w:p>
          <w:p w:rsidR="0084174A" w:rsidRPr="0084174A" w:rsidRDefault="000466D0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Web Developer, Software Engineer, Cyber Security</w:t>
            </w:r>
          </w:p>
          <w:p w:rsidR="0084174A" w:rsidRPr="0084174A" w:rsidRDefault="000466D0" w:rsidP="00AC6C7E">
            <w:pPr>
              <w:pStyle w:val="Heading2"/>
              <w:rPr>
                <w:rFonts w:ascii="Calibri" w:hAnsi="Calibri" w:cs="Calibri"/>
                <w:color w:val="0072C7"/>
                <w:sz w:val="22"/>
              </w:rPr>
            </w:pPr>
            <w:r>
              <w:rPr>
                <w:rFonts w:ascii="Calibri" w:hAnsi="Calibri" w:cs="Calibri"/>
                <w:color w:val="0072C7"/>
                <w:sz w:val="22"/>
              </w:rPr>
              <w:t>Extra-Curricular Activities &amp; Hobbies</w:t>
            </w:r>
          </w:p>
          <w:p w:rsidR="0084174A" w:rsidRDefault="000466D0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Foreign Languages</w:t>
            </w:r>
          </w:p>
          <w:p w:rsidR="000466D0" w:rsidRDefault="000466D0" w:rsidP="00AC6C7E">
            <w:pPr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 xml:space="preserve">Reading Books </w:t>
            </w:r>
          </w:p>
          <w:p w:rsidR="000466D0" w:rsidRDefault="000466D0" w:rsidP="00AC6C7E">
            <w:pPr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Volunteering</w:t>
            </w:r>
          </w:p>
          <w:p w:rsidR="000466D0" w:rsidRDefault="000466D0" w:rsidP="00AC6C7E">
            <w:pPr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Tutoring</w:t>
            </w:r>
          </w:p>
          <w:p w:rsidR="000466D0" w:rsidRDefault="000466D0" w:rsidP="00AC6C7E">
            <w:pPr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Sports</w:t>
            </w:r>
          </w:p>
          <w:p w:rsidR="000466D0" w:rsidRPr="0084174A" w:rsidRDefault="000466D0" w:rsidP="00AC6C7E">
            <w:pPr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Arts</w:t>
            </w:r>
            <w:bookmarkStart w:id="0" w:name="_GoBack"/>
            <w:bookmarkEnd w:id="0"/>
          </w:p>
        </w:tc>
      </w:tr>
      <w:tr w:rsidR="0084174A" w:rsidTr="006C40B3">
        <w:trPr>
          <w:trHeight w:val="1164"/>
        </w:trPr>
        <w:tc>
          <w:tcPr>
            <w:tcW w:w="720" w:type="dxa"/>
          </w:tcPr>
          <w:p w:rsidR="0084174A" w:rsidRPr="0056708E" w:rsidRDefault="0084174A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84174A" w:rsidRPr="0056708E" w:rsidRDefault="0084174A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  <w:vAlign w:val="center"/>
          </w:tcPr>
          <w:p w:rsidR="0084174A" w:rsidRDefault="0084174A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84174A" w:rsidRPr="00590471" w:rsidRDefault="0084174A" w:rsidP="00222466"/>
        </w:tc>
      </w:tr>
      <w:tr w:rsidR="0084174A" w:rsidTr="006C40B3">
        <w:trPr>
          <w:trHeight w:val="543"/>
        </w:trPr>
        <w:tc>
          <w:tcPr>
            <w:tcW w:w="720" w:type="dxa"/>
          </w:tcPr>
          <w:p w:rsidR="0084174A" w:rsidRDefault="0084174A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84174A" w:rsidRPr="00376291" w:rsidRDefault="0084174A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8619D3F" wp14:editId="03DA6C88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1BCAE8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DK44d63QAA9ukEAA4AAAAAAAAAAAAA&#10;AAAAOgIAAGRycy9lMm9Eb2MueG1sUEsBAi0ACgAAAAAAAAAhAPJot/fiAgAA4gIAABQAAAAAAAAA&#10;AAAAAAAA4N8AAGRycy9tZWRpYS9pbWFnZTEucG5nUEsBAi0AFAAGAAgAAAAhAGyt/OfaAAAAAwEA&#10;AA8AAAAAAAAAAAAAAAAA9OIAAGRycy9kb3ducmV2LnhtbFBLAQItABQABgAIAAAAIQCqJg6+vAAA&#10;ACEBAAAZAAAAAAAAAAAAAAAAAPvjAABkcnMvX3JlbHMvZTJvRG9jLnhtbC5yZWxz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</w:tcPr>
          <w:p w:rsidR="0084174A" w:rsidRPr="00380FD1" w:rsidRDefault="0084174A" w:rsidP="00380FD1">
            <w:pPr>
              <w:pStyle w:val="Information"/>
            </w:pPr>
            <w:proofErr w:type="gramStart"/>
            <w:r w:rsidRPr="0084174A">
              <w:t>26,ayodhya</w:t>
            </w:r>
            <w:proofErr w:type="gramEnd"/>
            <w:r w:rsidRPr="0084174A">
              <w:t xml:space="preserve"> park </w:t>
            </w:r>
            <w:proofErr w:type="spellStart"/>
            <w:r w:rsidRPr="0084174A">
              <w:t>society,viratnagar,isanpur</w:t>
            </w:r>
            <w:proofErr w:type="spellEnd"/>
            <w:r w:rsidRPr="0084174A">
              <w:t xml:space="preserve">, </w:t>
            </w:r>
            <w:proofErr w:type="spellStart"/>
            <w:r w:rsidRPr="0084174A">
              <w:t>ahmedabad,</w:t>
            </w:r>
            <w:r>
              <w:t>Gujarat</w:t>
            </w:r>
            <w:proofErr w:type="spellEnd"/>
            <w:r>
              <w:t>- 382443</w:t>
            </w:r>
          </w:p>
          <w:p w:rsidR="0084174A" w:rsidRPr="00380FD1" w:rsidRDefault="0084174A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:rsidR="0084174A" w:rsidRDefault="0084174A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84174A" w:rsidRDefault="0084174A" w:rsidP="005801E5">
            <w:pPr>
              <w:pStyle w:val="Heading1"/>
            </w:pPr>
          </w:p>
        </w:tc>
      </w:tr>
      <w:tr w:rsidR="0084174A" w:rsidTr="006C40B3">
        <w:trPr>
          <w:trHeight w:val="183"/>
        </w:trPr>
        <w:tc>
          <w:tcPr>
            <w:tcW w:w="720" w:type="dxa"/>
          </w:tcPr>
          <w:p w:rsidR="0084174A" w:rsidRPr="00376291" w:rsidRDefault="0084174A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84174A" w:rsidRPr="00376291" w:rsidRDefault="0084174A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  <w:vAlign w:val="center"/>
          </w:tcPr>
          <w:p w:rsidR="0084174A" w:rsidRDefault="0084174A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84174A" w:rsidRDefault="0084174A" w:rsidP="005801E5">
            <w:pPr>
              <w:pStyle w:val="Heading1"/>
            </w:pPr>
          </w:p>
        </w:tc>
      </w:tr>
      <w:tr w:rsidR="0084174A" w:rsidTr="006C40B3">
        <w:trPr>
          <w:trHeight w:val="624"/>
        </w:trPr>
        <w:tc>
          <w:tcPr>
            <w:tcW w:w="720" w:type="dxa"/>
          </w:tcPr>
          <w:p w:rsidR="0084174A" w:rsidRDefault="0084174A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84174A" w:rsidRPr="00376291" w:rsidRDefault="0084174A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D824D6F" wp14:editId="3AE185B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07475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</w:tcPr>
          <w:p w:rsidR="0084174A" w:rsidRPr="00380FD1" w:rsidRDefault="0084174A" w:rsidP="00380FD1">
            <w:pPr>
              <w:pStyle w:val="Information"/>
            </w:pPr>
            <w:r>
              <w:t>6355604492</w:t>
            </w:r>
          </w:p>
        </w:tc>
        <w:tc>
          <w:tcPr>
            <w:tcW w:w="423" w:type="dxa"/>
            <w:vMerge/>
          </w:tcPr>
          <w:p w:rsidR="0084174A" w:rsidRDefault="0084174A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84174A" w:rsidRDefault="0084174A" w:rsidP="005801E5">
            <w:pPr>
              <w:pStyle w:val="Heading1"/>
            </w:pPr>
          </w:p>
        </w:tc>
      </w:tr>
      <w:tr w:rsidR="0084174A" w:rsidTr="006C40B3">
        <w:trPr>
          <w:trHeight w:val="183"/>
        </w:trPr>
        <w:tc>
          <w:tcPr>
            <w:tcW w:w="720" w:type="dxa"/>
          </w:tcPr>
          <w:p w:rsidR="0084174A" w:rsidRPr="00376291" w:rsidRDefault="0084174A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84174A" w:rsidRPr="00376291" w:rsidRDefault="0084174A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  <w:vAlign w:val="center"/>
          </w:tcPr>
          <w:p w:rsidR="0084174A" w:rsidRDefault="0084174A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84174A" w:rsidRDefault="0084174A" w:rsidP="005801E5">
            <w:pPr>
              <w:pStyle w:val="Heading1"/>
            </w:pPr>
          </w:p>
        </w:tc>
      </w:tr>
      <w:tr w:rsidR="0084174A" w:rsidTr="006C40B3">
        <w:trPr>
          <w:trHeight w:val="633"/>
        </w:trPr>
        <w:tc>
          <w:tcPr>
            <w:tcW w:w="720" w:type="dxa"/>
          </w:tcPr>
          <w:p w:rsidR="0084174A" w:rsidRDefault="0084174A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84174A" w:rsidRPr="00376291" w:rsidRDefault="0084174A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8D3E158" wp14:editId="7378F6AF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03E02E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</w:tcPr>
          <w:p w:rsidR="0084174A" w:rsidRPr="00380FD1" w:rsidRDefault="0084174A" w:rsidP="00380FD1">
            <w:pPr>
              <w:pStyle w:val="Information"/>
            </w:pPr>
            <w:r>
              <w:t>Prasadkhushi1011@gmail.com</w:t>
            </w:r>
          </w:p>
        </w:tc>
        <w:tc>
          <w:tcPr>
            <w:tcW w:w="423" w:type="dxa"/>
            <w:vMerge/>
          </w:tcPr>
          <w:p w:rsidR="0084174A" w:rsidRDefault="0084174A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84174A" w:rsidRDefault="0084174A" w:rsidP="005801E5">
            <w:pPr>
              <w:pStyle w:val="Heading1"/>
            </w:pPr>
          </w:p>
        </w:tc>
      </w:tr>
      <w:tr w:rsidR="0084174A" w:rsidTr="006C40B3">
        <w:trPr>
          <w:trHeight w:val="174"/>
        </w:trPr>
        <w:tc>
          <w:tcPr>
            <w:tcW w:w="720" w:type="dxa"/>
          </w:tcPr>
          <w:p w:rsidR="0084174A" w:rsidRPr="00376291" w:rsidRDefault="0084174A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84174A" w:rsidRPr="00376291" w:rsidRDefault="0084174A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  <w:vAlign w:val="center"/>
          </w:tcPr>
          <w:p w:rsidR="0084174A" w:rsidRDefault="0084174A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84174A" w:rsidRDefault="0084174A" w:rsidP="005801E5">
            <w:pPr>
              <w:pStyle w:val="Heading1"/>
            </w:pPr>
          </w:p>
        </w:tc>
      </w:tr>
      <w:tr w:rsidR="0084174A" w:rsidTr="006C40B3">
        <w:trPr>
          <w:trHeight w:val="633"/>
        </w:trPr>
        <w:tc>
          <w:tcPr>
            <w:tcW w:w="720" w:type="dxa"/>
          </w:tcPr>
          <w:p w:rsidR="0084174A" w:rsidRDefault="0084174A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84174A" w:rsidRPr="00376291" w:rsidRDefault="0084174A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29C9263" wp14:editId="4BA8885A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81EE55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j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</w:tcPr>
          <w:p w:rsidR="0084174A" w:rsidRPr="00380FD1" w:rsidRDefault="0084174A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:rsidR="0084174A" w:rsidRDefault="0084174A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84174A" w:rsidRDefault="0084174A" w:rsidP="005801E5">
            <w:pPr>
              <w:pStyle w:val="Heading1"/>
            </w:pPr>
          </w:p>
        </w:tc>
      </w:tr>
      <w:tr w:rsidR="0084174A" w:rsidTr="003D1B71">
        <w:trPr>
          <w:trHeight w:val="2448"/>
        </w:trPr>
        <w:tc>
          <w:tcPr>
            <w:tcW w:w="720" w:type="dxa"/>
          </w:tcPr>
          <w:p w:rsidR="0084174A" w:rsidRPr="0056708E" w:rsidRDefault="0084174A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84174A" w:rsidRPr="0056708E" w:rsidRDefault="0084174A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84174A" w:rsidRDefault="0084174A" w:rsidP="00222466"/>
        </w:tc>
        <w:tc>
          <w:tcPr>
            <w:tcW w:w="6607" w:type="dxa"/>
            <w:vMerge/>
          </w:tcPr>
          <w:p w:rsidR="0084174A" w:rsidRDefault="0084174A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174A" w:rsidRDefault="0084174A" w:rsidP="00590471">
      <w:r>
        <w:separator/>
      </w:r>
    </w:p>
  </w:endnote>
  <w:endnote w:type="continuationSeparator" w:id="0">
    <w:p w:rsidR="0084174A" w:rsidRDefault="0084174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174A" w:rsidRDefault="0084174A" w:rsidP="00590471">
      <w:r>
        <w:separator/>
      </w:r>
    </w:p>
  </w:footnote>
  <w:footnote w:type="continuationSeparator" w:id="0">
    <w:p w:rsidR="0084174A" w:rsidRDefault="0084174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42BF08F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O4JMwGANn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j+PJ/awC4GXgQAv&#10;jiB6GQj04lShl4GALw4KehkI/OLsn5eBADCO83kZCATjiJ6XgYCQszFmBgLDOEjnaSBAJC7Jy+BG&#10;WNiMhSKRE2xWFW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ttREZNj4WY+qYLJsfCyk2ZgIvF2YMTkWMbbkRGTY+HWD62CaRNvx0ZMjmW8HRwxOZbxdn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j5VD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2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OHciwh8DIQjuVhciwP5VhC4Gkgs/PD5FgeyrGEwNNAZueH&#10;ybE8lGMJgaeBrBMfJsfyUI4lBJ4Gsk58mB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x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Q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ByipJ2MeAZxqA9fOE+vPH+VIhT5JS55FAcCW&#10;i0CKKiFu+MNVJtn5BJ6jMKjNQ6YKhYCC7vJkpr5Hnhe9dmL3KhLrhuNFCXVNiYVPRJOSWq7SpOFd&#10;8CcroODQU1nH90XTrTzhpBfDYJhzfTi0cdizctI6MVYo9ZelwkgHoun6y35PoRHYkna6nonZRJ+P&#10;AlNmqx8Sgr0BEw0vDBoKIl7V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hwgO594QNgvHzFWfrJ7h2E/7b0W3C6re8B4gx1S/WVwDx5WI4nZtcVtamyCj&#10;KMPsJk28fn8m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GdV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h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H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P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2fzK7XRdmh&#10;Lhjj0BQel4FV3V3c7RWcsjo7QjkERLFIrrBD6RiXqzZzvOCV313DPPhuIJHRf4O6l/3pkJKpEkQh&#10;1DYEzl8Ug+57grNndJFjlpnutdjlIeG1Cph1KP2XYc7PEt/t7nocFTUh/oHnYaFaOLtvGP8ggI8w&#10;P8v1qRHgrd9qJzF209j+oGhs+6Yri7JxEtkrfz7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6XFa45x3yLSh2IeXYiGe9rOAM2qoWknZAQ&#10;icaZY22qayrLdrv8hpxe4U2IDsuoicdMPK36XvEfoMt8ly/KfgggrsBozDbHzDnC1l8lDAyFkJE5&#10;Z0788qzwT9XhsY+ZWrQJhKEIUl352mM0Do+L8y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MUbK9CU4haQgze95lI6lkD5qqRijZXuGY&#10;y+qSz44kwpIVwy8g+71tr3CwbYv2spIIS1YMlFe2tu0VuDI8KSjkSW4t4qzcaRitTVJaYQGTtni3&#10;H9GivR23kEUbZ0lpzWcTXzKHgnu2tr07iTEpibA8SdYWeS5JaX3R2j/6nIoWT5Ib2COUSEoroeds&#10;JyRa7NeIq2Rr276Exk3ZNk8SYbmOmyKiyE9KB9fxrtmTFF9CM4yT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QJ+zR5en5eztT9v0x4ofs5/&#10;/X217bKXAWdat4f8nP/6efK3rPyODJ7p+1t+hCrjhn/E8RXkKcJUbLeTQ0+K69QCJdGjKTHXc8Au&#10;mNtDlilqrF9zF0iZ6DbbNbGNyNRwHSmH65wdkdqkGwCCucMAqmWOQotbxqP6MeMDqBQdexRmfC7t&#10;EPBdFcNXvZSWw+IGJ9IxKoqHCiWt0ijEesONi3MFkRIzRi9faumJg0oDD40FUQ6XnlSp16TjWBuS&#10;SAzb9mh3sSk6E8LoWjrZwFZl5gRYWHpdrRrO+TjCnxQGP1UpVPHsYKuaJ1d3OF4mtizBXrKJX6P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g2W+41zQgTjtRVenFZLWjT3AfcI&#10;G5hYOl6WSXHGgq4ulGNk5zqp/vHhIv8Of+nTW0ihgQOu30h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O9H1uig71AWvODSF&#10;x2Wsqu4u7vYKTlmdHS05BESySM6w99JXXK7axHjBK3+6hnnw3VhEnv4nqHvZn95TMlWCKITahsD5&#10;B8Wg+57g7Bld5Jgl0r0muzQSXquAWe+l/3Kf87PEd7u7HkdFDYh/4HlYqBbO7hvGvwjgY5/f5frU&#10;CPDWb7mTGLtpbH9RNLZ905VFWTgJ9Mrf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v/O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57435B"/>
    <w:multiLevelType w:val="hybridMultilevel"/>
    <w:tmpl w:val="59BE3E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172C98"/>
    <w:multiLevelType w:val="multilevel"/>
    <w:tmpl w:val="FC90C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132266"/>
    <w:multiLevelType w:val="hybridMultilevel"/>
    <w:tmpl w:val="9F9CB5A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74A"/>
    <w:rsid w:val="000466D0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174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70E07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customStyle="1" w:styleId="trt0xe">
    <w:name w:val="trt0xe"/>
    <w:basedOn w:val="Normal"/>
    <w:rsid w:val="00A70E07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50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Bubbl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36A7A766C2E49ECAEB102B6354274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FA8D97-D7CE-4AAE-902B-23CF56EA4542}"/>
      </w:docPartPr>
      <w:docPartBody>
        <w:p w:rsidR="00000000" w:rsidRDefault="00AE0D41" w:rsidP="00AE0D41">
          <w:pPr>
            <w:pStyle w:val="136A7A766C2E49ECAEB102B635427493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D41"/>
    <w:rsid w:val="00AE0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DA37DAFDF794A6BBFD36595CBD2E572">
    <w:name w:val="2DA37DAFDF794A6BBFD36595CBD2E572"/>
  </w:style>
  <w:style w:type="paragraph" w:customStyle="1" w:styleId="3152BBFEEA704BFEBDE46FD300FA5D24">
    <w:name w:val="3152BBFEEA704BFEBDE46FD300FA5D24"/>
  </w:style>
  <w:style w:type="paragraph" w:customStyle="1" w:styleId="435EAB68BBCD4DE8BA6F77C2D815BE1D">
    <w:name w:val="435EAB68BBCD4DE8BA6F77C2D815BE1D"/>
  </w:style>
  <w:style w:type="paragraph" w:customStyle="1" w:styleId="4414C66050BB4FE5A5D300127454A660">
    <w:name w:val="4414C66050BB4FE5A5D300127454A660"/>
  </w:style>
  <w:style w:type="paragraph" w:customStyle="1" w:styleId="B67365D124DF4707B0153D2959F2BA8C">
    <w:name w:val="B67365D124DF4707B0153D2959F2BA8C"/>
  </w:style>
  <w:style w:type="paragraph" w:customStyle="1" w:styleId="827BEED54ED54D63AEA431EEA26EA7EC">
    <w:name w:val="827BEED54ED54D63AEA431EEA26EA7EC"/>
  </w:style>
  <w:style w:type="paragraph" w:customStyle="1" w:styleId="24AB61D909C24D0998558B025D4B83F1">
    <w:name w:val="24AB61D909C24D0998558B025D4B83F1"/>
  </w:style>
  <w:style w:type="paragraph" w:customStyle="1" w:styleId="5A758A9AC6CC4569A30254B2C5A0B802">
    <w:name w:val="5A758A9AC6CC4569A30254B2C5A0B802"/>
  </w:style>
  <w:style w:type="paragraph" w:customStyle="1" w:styleId="B3F0D14CB69648AC845E8DBF6EF72FD9">
    <w:name w:val="B3F0D14CB69648AC845E8DBF6EF72FD9"/>
  </w:style>
  <w:style w:type="paragraph" w:customStyle="1" w:styleId="21AC776B30194AF68280C57DD3C82DD8">
    <w:name w:val="21AC776B30194AF68280C57DD3C82DD8"/>
  </w:style>
  <w:style w:type="paragraph" w:customStyle="1" w:styleId="E65A48190C884A76A8A6D2C3D67D57FD">
    <w:name w:val="E65A48190C884A76A8A6D2C3D67D57FD"/>
  </w:style>
  <w:style w:type="paragraph" w:customStyle="1" w:styleId="8A0C3726C4D4430E9975C7582CE5D6AE">
    <w:name w:val="8A0C3726C4D4430E9975C7582CE5D6AE"/>
  </w:style>
  <w:style w:type="paragraph" w:customStyle="1" w:styleId="71999CF8E2A04619981D17B974CD541A">
    <w:name w:val="71999CF8E2A04619981D17B974CD541A"/>
  </w:style>
  <w:style w:type="paragraph" w:customStyle="1" w:styleId="D136156E5A2D4504AFF36658792C98EC">
    <w:name w:val="D136156E5A2D4504AFF36658792C98EC"/>
  </w:style>
  <w:style w:type="paragraph" w:customStyle="1" w:styleId="A48175E2E2FB44E6AF7FA0B4353CFE4D">
    <w:name w:val="A48175E2E2FB44E6AF7FA0B4353CFE4D"/>
  </w:style>
  <w:style w:type="paragraph" w:customStyle="1" w:styleId="731A6DF445B7427F8B46B25E82EC81E5">
    <w:name w:val="731A6DF445B7427F8B46B25E82EC81E5"/>
  </w:style>
  <w:style w:type="paragraph" w:customStyle="1" w:styleId="3C3EA92B26E64897A148FC19901FDCF1">
    <w:name w:val="3C3EA92B26E64897A148FC19901FDCF1"/>
  </w:style>
  <w:style w:type="paragraph" w:customStyle="1" w:styleId="F2EF124198AA46C78F4D7ABD8FB0584C">
    <w:name w:val="F2EF124198AA46C78F4D7ABD8FB0584C"/>
  </w:style>
  <w:style w:type="paragraph" w:customStyle="1" w:styleId="26C792D30DA846169DDFDFDF80DE089B">
    <w:name w:val="26C792D30DA846169DDFDFDF80DE089B"/>
  </w:style>
  <w:style w:type="paragraph" w:customStyle="1" w:styleId="87DF1F5FEFDC41DE970ADCF0C70ED443">
    <w:name w:val="87DF1F5FEFDC41DE970ADCF0C70ED443"/>
  </w:style>
  <w:style w:type="paragraph" w:customStyle="1" w:styleId="9846C8B176684031B9E6CBD1EE2A303F">
    <w:name w:val="9846C8B176684031B9E6CBD1EE2A303F"/>
  </w:style>
  <w:style w:type="paragraph" w:customStyle="1" w:styleId="8B47A8F9BCC34F05925F238763ABDD04">
    <w:name w:val="8B47A8F9BCC34F05925F238763ABDD04"/>
  </w:style>
  <w:style w:type="paragraph" w:customStyle="1" w:styleId="24BE2C5038474067944404C81F71EF1D">
    <w:name w:val="24BE2C5038474067944404C81F71EF1D"/>
  </w:style>
  <w:style w:type="paragraph" w:customStyle="1" w:styleId="308A2849E8364F7797B80D537F647223">
    <w:name w:val="308A2849E8364F7797B80D537F647223"/>
  </w:style>
  <w:style w:type="paragraph" w:customStyle="1" w:styleId="69B545C4ABDA4DC586B1ACB8F518410A">
    <w:name w:val="69B545C4ABDA4DC586B1ACB8F518410A"/>
  </w:style>
  <w:style w:type="paragraph" w:customStyle="1" w:styleId="01CD921905BA46D29E1200CD1396FF7D">
    <w:name w:val="01CD921905BA46D29E1200CD1396FF7D"/>
  </w:style>
  <w:style w:type="paragraph" w:customStyle="1" w:styleId="998FF13E79574616A7D5ADBE3B2D847B">
    <w:name w:val="998FF13E79574616A7D5ADBE3B2D847B"/>
  </w:style>
  <w:style w:type="paragraph" w:customStyle="1" w:styleId="E4B3ACCAFD434E8F8B57FFD83C991D87">
    <w:name w:val="E4B3ACCAFD434E8F8B57FFD83C991D87"/>
  </w:style>
  <w:style w:type="paragraph" w:customStyle="1" w:styleId="1B1DABA85E85495A81EA6AD94AB5FE33">
    <w:name w:val="1B1DABA85E85495A81EA6AD94AB5FE33"/>
  </w:style>
  <w:style w:type="paragraph" w:customStyle="1" w:styleId="06E0422F453A4E1398F9067A10540DDB">
    <w:name w:val="06E0422F453A4E1398F9067A10540DDB"/>
  </w:style>
  <w:style w:type="paragraph" w:customStyle="1" w:styleId="FA04A5E3032F4DFF8E3618B2072EDD19">
    <w:name w:val="FA04A5E3032F4DFF8E3618B2072EDD19"/>
  </w:style>
  <w:style w:type="paragraph" w:customStyle="1" w:styleId="B2A140D56192450C9F71E1E0030A7E9D">
    <w:name w:val="B2A140D56192450C9F71E1E0030A7E9D"/>
  </w:style>
  <w:style w:type="paragraph" w:customStyle="1" w:styleId="AA919A53080A4806A908DC927CED633B">
    <w:name w:val="AA919A53080A4806A908DC927CED633B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CE2CA64D75F4C409DA60F5CA75EA177">
    <w:name w:val="9CE2CA64D75F4C409DA60F5CA75EA177"/>
  </w:style>
  <w:style w:type="paragraph" w:customStyle="1" w:styleId="A33662E15EB34E0AA63A024373CBD19A">
    <w:name w:val="A33662E15EB34E0AA63A024373CBD19A"/>
    <w:rsid w:val="00AE0D41"/>
  </w:style>
  <w:style w:type="paragraph" w:customStyle="1" w:styleId="136A7A766C2E49ECAEB102B635427493">
    <w:name w:val="136A7A766C2E49ECAEB102B635427493"/>
    <w:rsid w:val="00AE0D41"/>
  </w:style>
  <w:style w:type="paragraph" w:customStyle="1" w:styleId="51E7DF506E2845FF9BC680D36F359C05">
    <w:name w:val="51E7DF506E2845FF9BC680D36F359C05"/>
    <w:rsid w:val="00AE0D41"/>
  </w:style>
  <w:style w:type="paragraph" w:customStyle="1" w:styleId="753271B2182447C9B2E0A287B94118C9">
    <w:name w:val="753271B2182447C9B2E0A287B94118C9"/>
    <w:rsid w:val="00AE0D41"/>
  </w:style>
  <w:style w:type="paragraph" w:customStyle="1" w:styleId="939B8F997C684B9A8AFA3CCFFA7F4E7F">
    <w:name w:val="939B8F997C684B9A8AFA3CCFFA7F4E7F"/>
    <w:rsid w:val="00AE0D41"/>
  </w:style>
  <w:style w:type="paragraph" w:customStyle="1" w:styleId="8A574CCF7C5648028A8DEE6F435843BF">
    <w:name w:val="8A574CCF7C5648028A8DEE6F435843BF"/>
    <w:rsid w:val="00AE0D41"/>
  </w:style>
  <w:style w:type="paragraph" w:customStyle="1" w:styleId="16334F2A21FF48BEB315572034348614">
    <w:name w:val="16334F2A21FF48BEB315572034348614"/>
    <w:rsid w:val="00AE0D41"/>
  </w:style>
  <w:style w:type="paragraph" w:customStyle="1" w:styleId="49849C9B571543A8B9BB9709842EBA00">
    <w:name w:val="49849C9B571543A8B9BB9709842EBA00"/>
    <w:rsid w:val="00AE0D41"/>
  </w:style>
  <w:style w:type="paragraph" w:customStyle="1" w:styleId="2F9E3620015C46AA8722B5799B6EEA6B">
    <w:name w:val="2F9E3620015C46AA8722B5799B6EEA6B"/>
    <w:rsid w:val="00AE0D41"/>
  </w:style>
  <w:style w:type="paragraph" w:customStyle="1" w:styleId="D66AEE15E9B842E3A655841A280696EC">
    <w:name w:val="D66AEE15E9B842E3A655841A280696EC"/>
    <w:rsid w:val="00AE0D41"/>
  </w:style>
  <w:style w:type="paragraph" w:customStyle="1" w:styleId="7B0E2FC700554594A2B054ED689794BB">
    <w:name w:val="7B0E2FC700554594A2B054ED689794BB"/>
    <w:rsid w:val="00AE0D41"/>
  </w:style>
  <w:style w:type="paragraph" w:customStyle="1" w:styleId="56DCEEAB099D4916BEF533831B0A9018">
    <w:name w:val="56DCEEAB099D4916BEF533831B0A9018"/>
    <w:rsid w:val="00AE0D41"/>
  </w:style>
  <w:style w:type="paragraph" w:customStyle="1" w:styleId="2C6101855D4B411F914071D045E6C717">
    <w:name w:val="2C6101855D4B411F914071D045E6C717"/>
    <w:rsid w:val="00AE0D41"/>
  </w:style>
  <w:style w:type="paragraph" w:customStyle="1" w:styleId="6C278503513B4917BAA56F6540A209D0">
    <w:name w:val="6C278503513B4917BAA56F6540A209D0"/>
    <w:rsid w:val="00AE0D41"/>
  </w:style>
  <w:style w:type="paragraph" w:customStyle="1" w:styleId="C572336BA3394EEDAF5B22694DCC8D2A">
    <w:name w:val="C572336BA3394EEDAF5B22694DCC8D2A"/>
    <w:rsid w:val="00AE0D4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</Template>
  <TotalTime>0</TotalTime>
  <Pages>2</Pages>
  <Words>108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2022-12-23T20:00:00Z</dcterms:created>
  <dcterms:modified xsi:type="dcterms:W3CDTF">2022-12-23T20:34:00Z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